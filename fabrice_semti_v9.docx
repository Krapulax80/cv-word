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21E8A40C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744273CE" w14:textId="77777777" w:rsidR="00692703" w:rsidRPr="00CF1A49" w:rsidRDefault="00EA3DB6" w:rsidP="00913946">
            <w:pPr>
              <w:pStyle w:val="Title"/>
            </w:pPr>
            <w:r>
              <w:t>Fabrice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Semti</w:t>
            </w:r>
          </w:p>
          <w:p w14:paraId="3461976E" w14:textId="0E26867E" w:rsidR="00692703" w:rsidRPr="00CF1A49" w:rsidRDefault="00EA3DB6" w:rsidP="00913946">
            <w:pPr>
              <w:pStyle w:val="ContactInfo"/>
              <w:contextualSpacing w:val="0"/>
            </w:pPr>
            <w:r>
              <w:t>Stevenage</w:t>
            </w:r>
            <w:r w:rsidR="00B31D94">
              <w:t xml:space="preserve"> </w:t>
            </w:r>
            <w:r>
              <w:t>/UK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0E25B3CB89F04D1DB6381CC0E6EE5D88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+(44) 0742 8520 938</w:t>
            </w:r>
          </w:p>
          <w:p w14:paraId="1EFB1887" w14:textId="47E7EE02" w:rsidR="00692703" w:rsidRPr="00B31D94" w:rsidRDefault="009A48CD" w:rsidP="00B31D94">
            <w:pPr>
              <w:pStyle w:val="ContactInfoEmphasis"/>
            </w:pPr>
            <w:hyperlink r:id="rId8" w:history="1">
              <w:r w:rsidRPr="009F5574">
                <w:rPr>
                  <w:rStyle w:val="Hyperlink"/>
                  <w:color w:val="156138" w:themeColor="accent1" w:themeShade="BF"/>
                </w:rPr>
                <w:t>fabrice.semti@scriptaholic.co.uk</w:t>
              </w:r>
            </w:hyperlink>
            <w:r w:rsidRPr="009F5574">
              <w:rPr>
                <w:color w:val="156138" w:themeColor="accent1" w:themeShade="BF"/>
              </w:rPr>
              <w:t xml:space="preserve"> / </w:t>
            </w:r>
            <w:hyperlink r:id="rId9" w:history="1">
              <w:r w:rsidRPr="009F5574">
                <w:rPr>
                  <w:rStyle w:val="Hyperlink"/>
                  <w:color w:val="156138" w:themeColor="accent1" w:themeShade="BF"/>
                </w:rPr>
                <w:t>emilfabrice@gmail.com</w:t>
              </w:r>
            </w:hyperlink>
            <w:r>
              <w:t xml:space="preserve"> </w:t>
            </w:r>
            <w:hyperlink r:id="rId10" w:history="1">
              <w:r w:rsidR="00E2103A" w:rsidRPr="00B31D94">
                <w:rPr>
                  <w:rStyle w:val="Hyperlink"/>
                  <w:color w:val="1D824C" w:themeColor="accent1"/>
                </w:rPr>
                <w:t>Linked</w:t>
              </w:r>
              <w:bookmarkStart w:id="0" w:name="_GoBack"/>
              <w:bookmarkEnd w:id="0"/>
              <w:r w:rsidR="00E2103A" w:rsidRPr="00B31D94">
                <w:rPr>
                  <w:rStyle w:val="Hyperlink"/>
                  <w:color w:val="1D824C" w:themeColor="accent1"/>
                </w:rPr>
                <w:t>In</w:t>
              </w:r>
            </w:hyperlink>
            <w:r w:rsidR="00692703" w:rsidRPr="00B31D94">
              <w:t xml:space="preserve"> </w:t>
            </w:r>
            <w:sdt>
              <w:sdtPr>
                <w:alias w:val="Divider dot:"/>
                <w:tag w:val="Divider dot:"/>
                <w:id w:val="759871761"/>
                <w:placeholder>
                  <w:docPart w:val="58CA0B616B4149AE868AFFB6115A494A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1D94">
                  <w:t>·</w:t>
                </w:r>
              </w:sdtContent>
            </w:sdt>
            <w:r w:rsidR="00692703" w:rsidRPr="00B31D94">
              <w:t xml:space="preserve"> </w:t>
            </w:r>
            <w:hyperlink r:id="rId11" w:history="1">
              <w:r w:rsidR="00B31D94" w:rsidRPr="00B31D94">
                <w:rPr>
                  <w:rStyle w:val="Hyperlink"/>
                  <w:color w:val="1D824C" w:themeColor="accent1"/>
                </w:rPr>
                <w:t>projects blog</w:t>
              </w:r>
            </w:hyperlink>
          </w:p>
        </w:tc>
      </w:tr>
      <w:tr w:rsidR="009571D8" w:rsidRPr="00CF1A49" w14:paraId="50990D81" w14:textId="77777777" w:rsidTr="00692703">
        <w:tc>
          <w:tcPr>
            <w:tcW w:w="9360" w:type="dxa"/>
            <w:tcMar>
              <w:top w:w="432" w:type="dxa"/>
            </w:tcMar>
          </w:tcPr>
          <w:p w14:paraId="74EA3241" w14:textId="13B290EE" w:rsidR="00EA3DB6" w:rsidRDefault="00EA3DB6" w:rsidP="00EA3DB6">
            <w:pPr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eastAsia="en-GB"/>
              </w:rPr>
              <w:t>I am an IT</w:t>
            </w:r>
            <w:r w:rsidR="00BE7D99">
              <w:rPr>
                <w:rFonts w:ascii="Arial" w:hAnsi="Arial" w:cs="Arial"/>
                <w:color w:val="auto"/>
                <w:sz w:val="20"/>
                <w:szCs w:val="20"/>
                <w:lang w:eastAsia="en-GB"/>
              </w:rPr>
              <w:t>-</w:t>
            </w:r>
            <w:r>
              <w:rPr>
                <w:rFonts w:ascii="Arial" w:hAnsi="Arial" w:cs="Arial"/>
                <w:color w:val="auto"/>
                <w:sz w:val="20"/>
                <w:szCs w:val="20"/>
                <w:lang w:eastAsia="en-GB"/>
              </w:rPr>
              <w:t>allrounder, with 5+ years of IT experience, mainly around Windows infrastructure, automatization, scripting, networking, IT administration. I am open for new roles in technical lead or IT management roles.</w:t>
            </w:r>
          </w:p>
          <w:p w14:paraId="5796D5E8" w14:textId="77777777" w:rsidR="001755A8" w:rsidRPr="00CF1A49" w:rsidRDefault="001755A8" w:rsidP="00913946">
            <w:pPr>
              <w:contextualSpacing w:val="0"/>
            </w:pPr>
          </w:p>
        </w:tc>
      </w:tr>
    </w:tbl>
    <w:p w14:paraId="1AA8011B" w14:textId="77777777" w:rsidR="004E01EB" w:rsidRPr="00CF1A49" w:rsidRDefault="00843CEB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156EE6F2782E4241B2E37DDDAB4B56B5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691F16BD" w14:textId="77777777" w:rsidTr="00D66A52">
        <w:tc>
          <w:tcPr>
            <w:tcW w:w="9355" w:type="dxa"/>
          </w:tcPr>
          <w:p w14:paraId="3A3F2A39" w14:textId="107734A1" w:rsidR="001D0BF1" w:rsidRPr="00CF1A49" w:rsidRDefault="004A43C4" w:rsidP="001D0BF1">
            <w:pPr>
              <w:pStyle w:val="Heading3"/>
              <w:contextualSpacing w:val="0"/>
              <w:outlineLvl w:val="2"/>
            </w:pPr>
            <w:r>
              <w:t>08/2018</w:t>
            </w:r>
            <w:r w:rsidR="00561797">
              <w:t xml:space="preserve"> </w:t>
            </w:r>
            <w:r w:rsidR="001D0BF1" w:rsidRPr="00CF1A49">
              <w:t xml:space="preserve">– </w:t>
            </w:r>
            <w:r>
              <w:t>current</w:t>
            </w:r>
          </w:p>
          <w:p w14:paraId="24439624" w14:textId="5C76719D" w:rsidR="001D0BF1" w:rsidRPr="00CF1A49" w:rsidRDefault="004A43C4" w:rsidP="001D0BF1">
            <w:pPr>
              <w:pStyle w:val="Heading2"/>
              <w:contextualSpacing w:val="0"/>
              <w:outlineLvl w:val="1"/>
            </w:pPr>
            <w:r w:rsidRPr="00783E1D">
              <w:rPr>
                <w:rFonts w:ascii="Arial" w:hAnsi="Arial" w:cs="Arial"/>
              </w:rPr>
              <w:t xml:space="preserve">Infrastructure </w:t>
            </w:r>
            <w:r>
              <w:rPr>
                <w:rFonts w:ascii="Arial" w:hAnsi="Arial" w:cs="Arial"/>
              </w:rPr>
              <w:t xml:space="preserve">Support </w:t>
            </w:r>
            <w:r w:rsidRPr="00783E1D">
              <w:rPr>
                <w:rFonts w:ascii="Arial" w:hAnsi="Arial" w:cs="Arial"/>
              </w:rPr>
              <w:t>Engineer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Supporting education group</w:t>
            </w:r>
          </w:p>
          <w:p w14:paraId="473157AF" w14:textId="53E72D34" w:rsidR="00561797" w:rsidRDefault="00561797" w:rsidP="001D0BF1">
            <w:pPr>
              <w:contextualSpacing w:val="0"/>
            </w:pPr>
            <w:r>
              <w:t>Only escalation point for Service Desk regarding all 2</w:t>
            </w:r>
            <w:r w:rsidRPr="00561797">
              <w:rPr>
                <w:vertAlign w:val="superscript"/>
              </w:rPr>
              <w:t>nd</w:t>
            </w:r>
            <w:r>
              <w:t>/3</w:t>
            </w:r>
            <w:r w:rsidRPr="00561797">
              <w:rPr>
                <w:vertAlign w:val="superscript"/>
              </w:rPr>
              <w:t>rd</w:t>
            </w:r>
            <w:r>
              <w:t xml:space="preserve"> line or higher level of issues</w:t>
            </w:r>
            <w:r w:rsidR="00485B6F">
              <w:t>,</w:t>
            </w:r>
          </w:p>
          <w:p w14:paraId="0AD8E189" w14:textId="52E97B66" w:rsidR="001E3120" w:rsidRDefault="00561797" w:rsidP="001D0BF1">
            <w:pPr>
              <w:contextualSpacing w:val="0"/>
            </w:pPr>
            <w:r>
              <w:t>Infrastructure project work (implementation, design, as defined by the Technical Design Manager)</w:t>
            </w:r>
            <w:r w:rsidR="009168B0">
              <w:t xml:space="preserve"> and management of the existing physical and private cloud/dc-based infrastructure</w:t>
            </w:r>
            <w:r w:rsidR="0030568D">
              <w:t>.</w:t>
            </w:r>
          </w:p>
          <w:p w14:paraId="622FE5F9" w14:textId="7CFF34CC" w:rsidR="0030568D" w:rsidRDefault="0030568D" w:rsidP="001D0BF1">
            <w:pPr>
              <w:contextualSpacing w:val="0"/>
            </w:pPr>
            <w:r>
              <w:t xml:space="preserve">I am also looking after the entirety of 4 AD forests, with the total of 7 production and 1 non-prod domain (out of which I built 1 forest with 4 domains </w:t>
            </w:r>
            <w:proofErr w:type="gramStart"/>
            <w:r>
              <w:t>to day</w:t>
            </w:r>
            <w:proofErr w:type="gramEnd"/>
            <w:r>
              <w:t>).</w:t>
            </w:r>
          </w:p>
          <w:p w14:paraId="2B9B014D" w14:textId="748DB6C5" w:rsidR="00561797" w:rsidRDefault="00561797" w:rsidP="001D0BF1">
            <w:pPr>
              <w:contextualSpacing w:val="0"/>
            </w:pPr>
            <w:r>
              <w:t xml:space="preserve">Sample projects: </w:t>
            </w:r>
          </w:p>
          <w:p w14:paraId="7BA98E90" w14:textId="03F5A2E1" w:rsidR="00561797" w:rsidRDefault="00561797" w:rsidP="00561797">
            <w:pPr>
              <w:pStyle w:val="ListParagraph"/>
              <w:numPr>
                <w:ilvl w:val="0"/>
                <w:numId w:val="14"/>
              </w:numPr>
            </w:pPr>
            <w:r>
              <w:t xml:space="preserve">On-prem </w:t>
            </w:r>
            <w:r>
              <w:sym w:font="Wingdings" w:char="F0E0"/>
            </w:r>
            <w:r>
              <w:t xml:space="preserve"> Office 365 migrations</w:t>
            </w:r>
          </w:p>
          <w:p w14:paraId="017631F6" w14:textId="47A24A2E" w:rsidR="00561797" w:rsidRDefault="00561797" w:rsidP="00561797">
            <w:pPr>
              <w:pStyle w:val="ListParagraph"/>
              <w:numPr>
                <w:ilvl w:val="0"/>
                <w:numId w:val="14"/>
              </w:numPr>
            </w:pPr>
            <w:r>
              <w:t>LAPS deployment</w:t>
            </w:r>
          </w:p>
          <w:p w14:paraId="3804A4E6" w14:textId="47C3793C" w:rsidR="00561797" w:rsidRDefault="00561797" w:rsidP="00561797">
            <w:pPr>
              <w:pStyle w:val="ListParagraph"/>
              <w:numPr>
                <w:ilvl w:val="0"/>
                <w:numId w:val="14"/>
              </w:numPr>
            </w:pPr>
            <w:r>
              <w:t>Office client upgrade across the RDS farm</w:t>
            </w:r>
          </w:p>
          <w:p w14:paraId="310ECCF0" w14:textId="5ECF1D6D" w:rsidR="00561797" w:rsidRDefault="00561797" w:rsidP="00561797">
            <w:pPr>
              <w:pStyle w:val="ListParagraph"/>
              <w:numPr>
                <w:ilvl w:val="0"/>
                <w:numId w:val="14"/>
              </w:numPr>
            </w:pPr>
            <w:r>
              <w:t>Custom script to provision users (AD, Office 365, AAD and file server automatization)</w:t>
            </w:r>
            <w:r w:rsidR="009168B0">
              <w:t>; cutting down the creation of a new user from over 20 minutes to 5 min</w:t>
            </w:r>
          </w:p>
          <w:p w14:paraId="6B7E6F46" w14:textId="14A98313" w:rsidR="00561797" w:rsidRDefault="00561797" w:rsidP="00561797">
            <w:pPr>
              <w:pStyle w:val="ListParagraph"/>
              <w:numPr>
                <w:ilvl w:val="0"/>
                <w:numId w:val="14"/>
              </w:numPr>
            </w:pPr>
            <w:r>
              <w:t xml:space="preserve">Also see my project blog: </w:t>
            </w:r>
            <w:hyperlink r:id="rId12" w:history="1">
              <w:r>
                <w:rPr>
                  <w:rStyle w:val="Hyperlink"/>
                </w:rPr>
                <w:t>https://theitguy.tech.blog/</w:t>
              </w:r>
            </w:hyperlink>
          </w:p>
          <w:p w14:paraId="46163955" w14:textId="77777777" w:rsidR="00561797" w:rsidRDefault="00561797" w:rsidP="00561797">
            <w:pPr>
              <w:pStyle w:val="ListParagraph"/>
            </w:pPr>
          </w:p>
          <w:p w14:paraId="54202D78" w14:textId="7131FA91" w:rsidR="00561797" w:rsidRPr="00CF1A49" w:rsidRDefault="00561797" w:rsidP="00561797">
            <w:pPr>
              <w:pStyle w:val="Heading3"/>
              <w:contextualSpacing w:val="0"/>
              <w:outlineLvl w:val="2"/>
            </w:pPr>
            <w:r>
              <w:t xml:space="preserve">06/2018 </w:t>
            </w:r>
            <w:r w:rsidRPr="00CF1A49">
              <w:t xml:space="preserve">– </w:t>
            </w:r>
            <w:r>
              <w:t>08/2018</w:t>
            </w:r>
          </w:p>
          <w:p w14:paraId="717D401D" w14:textId="43E6AC2C" w:rsidR="00561797" w:rsidRPr="00CF1A49" w:rsidRDefault="00561797" w:rsidP="00561797">
            <w:pPr>
              <w:pStyle w:val="Heading2"/>
              <w:contextualSpacing w:val="0"/>
              <w:outlineLvl w:val="1"/>
            </w:pPr>
            <w:r>
              <w:rPr>
                <w:rFonts w:ascii="Arial" w:hAnsi="Arial" w:cs="Arial"/>
              </w:rPr>
              <w:t>system engineer</w:t>
            </w:r>
            <w:r w:rsidRPr="00CF1A49">
              <w:t xml:space="preserve">, </w:t>
            </w:r>
            <w:r>
              <w:rPr>
                <w:rStyle w:val="SubtleReference"/>
              </w:rPr>
              <w:t>spin master toys uk</w:t>
            </w:r>
          </w:p>
          <w:p w14:paraId="5520935F" w14:textId="7C191093" w:rsidR="00561797" w:rsidRDefault="00561797" w:rsidP="00561797">
            <w:pPr>
              <w:contextualSpacing w:val="0"/>
            </w:pPr>
            <w:r>
              <w:t>Worked briefly for the company, between two infrastructure roles, on a hardware refresh project in the companies UK office</w:t>
            </w:r>
            <w:r w:rsidR="00E2103A">
              <w:t>.</w:t>
            </w:r>
          </w:p>
          <w:p w14:paraId="4FE396DA" w14:textId="11BA1A98" w:rsidR="00561797" w:rsidRPr="00CF1A49" w:rsidRDefault="00561797" w:rsidP="00561797"/>
        </w:tc>
      </w:tr>
      <w:tr w:rsidR="00F61DF9" w:rsidRPr="00CF1A49" w14:paraId="79BBAA2A" w14:textId="77777777" w:rsidTr="00F61DF9">
        <w:tc>
          <w:tcPr>
            <w:tcW w:w="9355" w:type="dxa"/>
            <w:tcMar>
              <w:top w:w="216" w:type="dxa"/>
            </w:tcMar>
          </w:tcPr>
          <w:p w14:paraId="68B83FED" w14:textId="3F7BFA09" w:rsidR="00F61DF9" w:rsidRPr="00CF1A49" w:rsidRDefault="00561797" w:rsidP="00F61DF9">
            <w:pPr>
              <w:pStyle w:val="Heading3"/>
              <w:contextualSpacing w:val="0"/>
              <w:outlineLvl w:val="2"/>
            </w:pPr>
            <w:r>
              <w:t>10/</w:t>
            </w:r>
            <w:proofErr w:type="gramStart"/>
            <w:r>
              <w:t xml:space="preserve">2016 </w:t>
            </w:r>
            <w:r w:rsidR="00F61DF9" w:rsidRPr="00CF1A49">
              <w:t xml:space="preserve"> –</w:t>
            </w:r>
            <w:proofErr w:type="gramEnd"/>
            <w:r w:rsidR="00F61DF9" w:rsidRPr="00CF1A49">
              <w:t xml:space="preserve"> </w:t>
            </w:r>
            <w:r>
              <w:t>05/2018</w:t>
            </w:r>
          </w:p>
          <w:p w14:paraId="7F795D2E" w14:textId="70389412" w:rsidR="00F61DF9" w:rsidRPr="00CF1A49" w:rsidRDefault="00561797" w:rsidP="00F61DF9">
            <w:pPr>
              <w:pStyle w:val="Heading2"/>
              <w:contextualSpacing w:val="0"/>
              <w:outlineLvl w:val="1"/>
            </w:pPr>
            <w:r>
              <w:t>infrastructure engineer</w:t>
            </w:r>
            <w:r w:rsidR="00F61DF9" w:rsidRPr="00CF1A49">
              <w:t xml:space="preserve">, </w:t>
            </w:r>
            <w:r w:rsidR="009168B0">
              <w:rPr>
                <w:rStyle w:val="SubtleReference"/>
              </w:rPr>
              <w:t>innovise limited</w:t>
            </w:r>
          </w:p>
          <w:p w14:paraId="75830946" w14:textId="77777777" w:rsidR="00F61DF9" w:rsidRDefault="009168B0" w:rsidP="00F61DF9">
            <w:r>
              <w:t xml:space="preserve">Part of a 3-strong engineer team (became senior less </w:t>
            </w:r>
            <w:proofErr w:type="spellStart"/>
            <w:r>
              <w:t>then</w:t>
            </w:r>
            <w:proofErr w:type="spellEnd"/>
            <w:r>
              <w:t xml:space="preserve"> 3 months after starting).</w:t>
            </w:r>
          </w:p>
          <w:p w14:paraId="62900414" w14:textId="77777777" w:rsidR="009168B0" w:rsidRDefault="009168B0" w:rsidP="00F61DF9">
            <w:r>
              <w:t>PaaS, SaaS deployment, management of virtualized, physical &amp; some cloud infrastructure elements.</w:t>
            </w:r>
          </w:p>
          <w:p w14:paraId="31696CCD" w14:textId="77777777" w:rsidR="009168B0" w:rsidRDefault="009168B0" w:rsidP="00F61DF9">
            <w:r>
              <w:t>2</w:t>
            </w:r>
            <w:r w:rsidRPr="009168B0">
              <w:rPr>
                <w:vertAlign w:val="superscript"/>
              </w:rPr>
              <w:t>nd</w:t>
            </w:r>
            <w:r>
              <w:t>/3</w:t>
            </w:r>
            <w:r w:rsidRPr="009168B0">
              <w:rPr>
                <w:vertAlign w:val="superscript"/>
              </w:rPr>
              <w:t>rd</w:t>
            </w:r>
            <w:r>
              <w:t xml:space="preserve"> line escalation from the </w:t>
            </w:r>
            <w:proofErr w:type="gramStart"/>
            <w:r>
              <w:t>companies</w:t>
            </w:r>
            <w:proofErr w:type="gramEnd"/>
            <w:r>
              <w:t xml:space="preserve"> software platform users.</w:t>
            </w:r>
          </w:p>
          <w:p w14:paraId="30373162" w14:textId="77777777" w:rsidR="009168B0" w:rsidRDefault="009168B0" w:rsidP="00F61DF9">
            <w:r>
              <w:t>1</w:t>
            </w:r>
            <w:r w:rsidRPr="009168B0">
              <w:rPr>
                <w:vertAlign w:val="superscript"/>
              </w:rPr>
              <w:t>st</w:t>
            </w:r>
            <w:r>
              <w:t xml:space="preserve"> – 3</w:t>
            </w:r>
            <w:r w:rsidRPr="009168B0">
              <w:rPr>
                <w:vertAlign w:val="superscript"/>
              </w:rPr>
              <w:t>rd</w:t>
            </w:r>
            <w:r>
              <w:t xml:space="preserve"> line support of the </w:t>
            </w:r>
            <w:proofErr w:type="gramStart"/>
            <w:r>
              <w:t>companies</w:t>
            </w:r>
            <w:proofErr w:type="gramEnd"/>
            <w:r>
              <w:t xml:space="preserve"> ISP services users </w:t>
            </w:r>
          </w:p>
          <w:p w14:paraId="49280AC9" w14:textId="77777777" w:rsidR="009168B0" w:rsidRDefault="009168B0" w:rsidP="00F61DF9">
            <w:r>
              <w:t>Sample projects:</w:t>
            </w:r>
          </w:p>
          <w:p w14:paraId="7EDA42ED" w14:textId="77777777" w:rsidR="009168B0" w:rsidRDefault="009168B0" w:rsidP="009168B0">
            <w:pPr>
              <w:pStyle w:val="ListParagraph"/>
              <w:numPr>
                <w:ilvl w:val="0"/>
                <w:numId w:val="14"/>
              </w:numPr>
            </w:pPr>
            <w:r>
              <w:t>Improved several processes, for example automatized the migration of SQL databases between CRM environments, reducing time needed to about 10%</w:t>
            </w:r>
          </w:p>
          <w:p w14:paraId="09828FBD" w14:textId="77777777" w:rsidR="009168B0" w:rsidRDefault="00094787" w:rsidP="009168B0">
            <w:pPr>
              <w:pStyle w:val="ListParagraph"/>
              <w:numPr>
                <w:ilvl w:val="0"/>
                <w:numId w:val="14"/>
              </w:numPr>
            </w:pPr>
            <w:r>
              <w:t>Increased capacity of the Hyper-V deployment with about 30% during my time with the company</w:t>
            </w:r>
          </w:p>
          <w:p w14:paraId="627D1DCB" w14:textId="7C37B411" w:rsidR="00094787" w:rsidRDefault="00094787" w:rsidP="009168B0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 xml:space="preserve">Deployed a </w:t>
            </w:r>
            <w:proofErr w:type="gramStart"/>
            <w:r>
              <w:t>complete</w:t>
            </w:r>
            <w:proofErr w:type="gramEnd"/>
            <w:r>
              <w:t xml:space="preserve"> new CRM infrastructure (SQL servers, web servers, CRM deployment servers, etc.)</w:t>
            </w:r>
          </w:p>
          <w:p w14:paraId="0003D88E" w14:textId="77777777" w:rsidR="00AF3604" w:rsidRDefault="00AF3604" w:rsidP="00AF3604">
            <w:pPr>
              <w:pStyle w:val="ListParagraph"/>
            </w:pPr>
          </w:p>
          <w:p w14:paraId="3D0B34D1" w14:textId="6D82EBED" w:rsidR="00094787" w:rsidRPr="00CF1A49" w:rsidRDefault="00094787" w:rsidP="00094787">
            <w:pPr>
              <w:pStyle w:val="Heading3"/>
              <w:contextualSpacing w:val="0"/>
              <w:outlineLvl w:val="2"/>
            </w:pPr>
            <w:r>
              <w:t>12/</w:t>
            </w:r>
            <w:proofErr w:type="gramStart"/>
            <w:r>
              <w:t xml:space="preserve">2013 </w:t>
            </w:r>
            <w:r w:rsidRPr="00CF1A49">
              <w:t xml:space="preserve"> –</w:t>
            </w:r>
            <w:proofErr w:type="gramEnd"/>
            <w:r w:rsidRPr="00CF1A49">
              <w:t xml:space="preserve"> </w:t>
            </w:r>
            <w:r>
              <w:t>10/2016</w:t>
            </w:r>
          </w:p>
          <w:p w14:paraId="71F61096" w14:textId="546CC8B0" w:rsidR="00094787" w:rsidRPr="00CF1A49" w:rsidRDefault="00094787" w:rsidP="00094787">
            <w:pPr>
              <w:pStyle w:val="Heading2"/>
              <w:contextualSpacing w:val="0"/>
              <w:outlineLvl w:val="1"/>
            </w:pPr>
            <w:r>
              <w:t>infrastructure engineer</w:t>
            </w:r>
            <w:r w:rsidRPr="00CF1A49">
              <w:t xml:space="preserve">, </w:t>
            </w:r>
            <w:r>
              <w:rPr>
                <w:rStyle w:val="SubtleReference"/>
              </w:rPr>
              <w:t>accor uk</w:t>
            </w:r>
          </w:p>
          <w:p w14:paraId="79FFD15E" w14:textId="643ECBD4" w:rsidR="00094787" w:rsidRDefault="00094787" w:rsidP="00094787">
            <w:r>
              <w:t>I started initially with Accor UK as an IT project coordinator, working in a less-technical role. At that stage my duties were mainly around small to medium scale projects (refreshing hardware in hotels, network changes, or IT-management of a whole hotel opening).</w:t>
            </w:r>
            <w:r>
              <w:br/>
              <w:t>In the end of 2014 I have joined to the Infrastructure team, in a more technical role</w:t>
            </w:r>
            <w:r w:rsidR="00485B6F">
              <w:t>.</w:t>
            </w:r>
          </w:p>
          <w:p w14:paraId="065E59AF" w14:textId="0919336F" w:rsidR="00485B6F" w:rsidRDefault="00485B6F" w:rsidP="00094787">
            <w:r>
              <w:t>In this capacity I was mainly responsible for the IT administration of the users and assets. (Across 300+ hotels, with a user base of near 4000)</w:t>
            </w:r>
          </w:p>
          <w:p w14:paraId="57707F45" w14:textId="77777777" w:rsidR="00485B6F" w:rsidRDefault="00485B6F" w:rsidP="00094787">
            <w:r>
              <w:t>I have also provided input and carried out work within various IT projects.</w:t>
            </w:r>
          </w:p>
          <w:p w14:paraId="220C6385" w14:textId="77777777" w:rsidR="00485B6F" w:rsidRDefault="00485B6F" w:rsidP="00094787">
            <w:r>
              <w:t>I have also served as an escalation point for the 1</w:t>
            </w:r>
            <w:r w:rsidRPr="00485B6F">
              <w:rPr>
                <w:vertAlign w:val="superscript"/>
              </w:rPr>
              <w:t>st</w:t>
            </w:r>
            <w:r>
              <w:t xml:space="preserve"> line support.</w:t>
            </w:r>
          </w:p>
          <w:p w14:paraId="25345ED6" w14:textId="77777777" w:rsidR="00485B6F" w:rsidRDefault="00485B6F" w:rsidP="00094787">
            <w:r>
              <w:t>Some sample projects:</w:t>
            </w:r>
          </w:p>
          <w:p w14:paraId="4B9DC063" w14:textId="77777777" w:rsidR="00485B6F" w:rsidRDefault="00485B6F" w:rsidP="00485B6F">
            <w:pPr>
              <w:pStyle w:val="ListParagraph"/>
              <w:numPr>
                <w:ilvl w:val="0"/>
                <w:numId w:val="14"/>
              </w:numPr>
            </w:pPr>
            <w:r>
              <w:t>Infrastructure upgrade of an accounting center (replaced server 2008 file server with 2012 R2 and new hardware, upgraded switches, deployed new print server and introduced a new backup solution – in that case Symantec Backup Exec)</w:t>
            </w:r>
          </w:p>
          <w:p w14:paraId="70C31EFB" w14:textId="77777777" w:rsidR="00485B6F" w:rsidRDefault="00485B6F" w:rsidP="00485B6F">
            <w:pPr>
              <w:pStyle w:val="ListParagraph"/>
              <w:numPr>
                <w:ilvl w:val="0"/>
                <w:numId w:val="14"/>
              </w:numPr>
            </w:pPr>
            <w:r>
              <w:t>Provided material (or revised, if came from other IT teams) and training for the external company during the outsourcing of our 1</w:t>
            </w:r>
            <w:r w:rsidRPr="00485B6F">
              <w:rPr>
                <w:vertAlign w:val="superscript"/>
              </w:rPr>
              <w:t>st</w:t>
            </w:r>
            <w:r>
              <w:t xml:space="preserve"> line</w:t>
            </w:r>
          </w:p>
          <w:p w14:paraId="3D5B5CD9" w14:textId="77777777" w:rsidR="00485B6F" w:rsidRDefault="00485B6F" w:rsidP="00485B6F">
            <w:pPr>
              <w:pStyle w:val="ListParagraph"/>
              <w:numPr>
                <w:ilvl w:val="0"/>
                <w:numId w:val="14"/>
              </w:numPr>
            </w:pPr>
            <w:r>
              <w:t>Prepared Exchange migration to Office 365 (left before completion)</w:t>
            </w:r>
          </w:p>
          <w:p w14:paraId="2828A644" w14:textId="77777777" w:rsidR="00485B6F" w:rsidRDefault="00485B6F" w:rsidP="00485B6F"/>
          <w:p w14:paraId="3A7F425D" w14:textId="2EA055C7" w:rsidR="00485B6F" w:rsidRPr="00CF1A49" w:rsidRDefault="00485B6F" w:rsidP="00485B6F">
            <w:pPr>
              <w:pStyle w:val="Heading3"/>
              <w:contextualSpacing w:val="0"/>
              <w:outlineLvl w:val="2"/>
            </w:pPr>
            <w:r>
              <w:t>01/</w:t>
            </w:r>
            <w:proofErr w:type="gramStart"/>
            <w:r>
              <w:t xml:space="preserve">2013 </w:t>
            </w:r>
            <w:r w:rsidRPr="00CF1A49">
              <w:t xml:space="preserve"> –</w:t>
            </w:r>
            <w:proofErr w:type="gramEnd"/>
            <w:r w:rsidRPr="00CF1A49">
              <w:t xml:space="preserve"> </w:t>
            </w:r>
            <w:r>
              <w:t>12/2013</w:t>
            </w:r>
          </w:p>
          <w:p w14:paraId="3F21C473" w14:textId="62F718F9" w:rsidR="00485B6F" w:rsidRPr="00CF1A49" w:rsidRDefault="00485B6F" w:rsidP="00485B6F">
            <w:pPr>
              <w:pStyle w:val="Heading2"/>
              <w:contextualSpacing w:val="0"/>
              <w:outlineLvl w:val="1"/>
            </w:pPr>
            <w:r>
              <w:t>1</w:t>
            </w:r>
            <w:r w:rsidRPr="00485B6F">
              <w:rPr>
                <w:vertAlign w:val="superscript"/>
              </w:rPr>
              <w:t>st</w:t>
            </w:r>
            <w:r>
              <w:t xml:space="preserve"> line support engineer</w:t>
            </w:r>
            <w:r w:rsidRPr="00CF1A49">
              <w:t xml:space="preserve">, </w:t>
            </w:r>
            <w:r>
              <w:rPr>
                <w:rStyle w:val="SubtleReference"/>
              </w:rPr>
              <w:t>updata limited</w:t>
            </w:r>
          </w:p>
          <w:p w14:paraId="6DF8B81A" w14:textId="2D46E805" w:rsidR="00485B6F" w:rsidRDefault="00485B6F" w:rsidP="00485B6F">
            <w:r>
              <w:t>In my first IT-role (I have changed to IT</w:t>
            </w:r>
            <w:r w:rsidR="00AC7FDE">
              <w:t xml:space="preserve"> profession after I moved to the UK, with near 10 </w:t>
            </w:r>
            <w:proofErr w:type="spellStart"/>
            <w:r w:rsidR="00AC7FDE">
              <w:t>years experience</w:t>
            </w:r>
            <w:proofErr w:type="spellEnd"/>
            <w:r w:rsidR="00AC7FDE">
              <w:t xml:space="preserve"> in financial/</w:t>
            </w:r>
            <w:proofErr w:type="gramStart"/>
            <w:r w:rsidR="00AC7FDE">
              <w:t>office based</w:t>
            </w:r>
            <w:proofErr w:type="gramEnd"/>
            <w:r w:rsidR="00AC7FDE">
              <w:t xml:space="preserve"> roles), I have worked as a first point of contact for the private users of the company. (The company is a software house, providing financial analyst software for both companies and private investors). While I enjoyed working for Updata, I was more interested in work related to infrastructure, also 1</w:t>
            </w:r>
            <w:r w:rsidR="00AC7FDE" w:rsidRPr="00AC7FDE">
              <w:rPr>
                <w:vertAlign w:val="superscript"/>
              </w:rPr>
              <w:t>st</w:t>
            </w:r>
            <w:r w:rsidR="00AC7FDE">
              <w:t xml:space="preserve"> line support soon become unfulfilling, therefore upon receiving an offer, I moved on.</w:t>
            </w:r>
          </w:p>
        </w:tc>
      </w:tr>
    </w:tbl>
    <w:sdt>
      <w:sdtPr>
        <w:alias w:val="Education:"/>
        <w:tag w:val="Education:"/>
        <w:id w:val="-1908763273"/>
        <w:placeholder>
          <w:docPart w:val="E1D9233FB0174EB8AB7EB33300182FB8"/>
        </w:placeholder>
        <w:temporary/>
        <w:showingPlcHdr/>
        <w15:appearance w15:val="hidden"/>
      </w:sdtPr>
      <w:sdtEndPr/>
      <w:sdtContent>
        <w:p w14:paraId="2F7BFCAD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7E55A394" w14:textId="77777777" w:rsidTr="00D66A52">
        <w:tc>
          <w:tcPr>
            <w:tcW w:w="9355" w:type="dxa"/>
          </w:tcPr>
          <w:p w14:paraId="42995695" w14:textId="6A873BDB" w:rsidR="001D0BF1" w:rsidRPr="00CF1A49" w:rsidRDefault="00AC7FDE" w:rsidP="001D0BF1">
            <w:pPr>
              <w:pStyle w:val="Heading3"/>
              <w:contextualSpacing w:val="0"/>
              <w:outlineLvl w:val="2"/>
            </w:pPr>
            <w:r>
              <w:t>2018 - 2019</w:t>
            </w:r>
          </w:p>
          <w:p w14:paraId="0F9B74E3" w14:textId="705EDC8B" w:rsidR="001D0BF1" w:rsidRPr="00CF1A49" w:rsidRDefault="00AC7FDE" w:rsidP="001D0BF1">
            <w:pPr>
              <w:pStyle w:val="Heading2"/>
              <w:contextualSpacing w:val="0"/>
              <w:outlineLvl w:val="1"/>
            </w:pPr>
            <w:r>
              <w:t>prince 2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online course</w:t>
            </w:r>
          </w:p>
          <w:p w14:paraId="42FBDD32" w14:textId="77777777" w:rsidR="007538DC" w:rsidRDefault="00AC7FDE" w:rsidP="00AC7FDE">
            <w:pPr>
              <w:pStyle w:val="ListParagraph"/>
              <w:numPr>
                <w:ilvl w:val="0"/>
                <w:numId w:val="14"/>
              </w:numPr>
            </w:pPr>
            <w:r>
              <w:t>Foundation</w:t>
            </w:r>
          </w:p>
          <w:p w14:paraId="59DFEB60" w14:textId="6F2DF3A6" w:rsidR="00AC7FDE" w:rsidRPr="00CF1A49" w:rsidRDefault="00AC7FDE" w:rsidP="00AC7FDE">
            <w:pPr>
              <w:pStyle w:val="ListParagraph"/>
              <w:numPr>
                <w:ilvl w:val="0"/>
                <w:numId w:val="14"/>
              </w:numPr>
            </w:pPr>
            <w:r>
              <w:t>Practitioner</w:t>
            </w:r>
          </w:p>
        </w:tc>
      </w:tr>
      <w:tr w:rsidR="00F61DF9" w:rsidRPr="00CF1A49" w14:paraId="567DCFBC" w14:textId="77777777" w:rsidTr="00F61DF9">
        <w:tc>
          <w:tcPr>
            <w:tcW w:w="9355" w:type="dxa"/>
            <w:tcMar>
              <w:top w:w="216" w:type="dxa"/>
            </w:tcMar>
          </w:tcPr>
          <w:p w14:paraId="36715F93" w14:textId="08009B07" w:rsidR="00F61DF9" w:rsidRPr="00CF1A49" w:rsidRDefault="00AC7FDE" w:rsidP="00F61DF9">
            <w:pPr>
              <w:pStyle w:val="Heading3"/>
              <w:contextualSpacing w:val="0"/>
              <w:outlineLvl w:val="2"/>
            </w:pPr>
            <w:r>
              <w:t>2011 - ongoing</w:t>
            </w:r>
          </w:p>
          <w:p w14:paraId="366C5927" w14:textId="4ACF3F83" w:rsidR="00F61DF9" w:rsidRPr="00CF1A49" w:rsidRDefault="00AC7FDE" w:rsidP="00F61DF9">
            <w:pPr>
              <w:pStyle w:val="Heading2"/>
              <w:contextualSpacing w:val="0"/>
              <w:outlineLvl w:val="1"/>
            </w:pPr>
            <w:r>
              <w:t>it courses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online courses</w:t>
            </w:r>
          </w:p>
          <w:p w14:paraId="3928639B" w14:textId="77777777" w:rsidR="00F61DF9" w:rsidRDefault="00AC7FDE" w:rsidP="00F61DF9">
            <w:r>
              <w:t>To start my IT career, I did the following courses:</w:t>
            </w:r>
          </w:p>
          <w:p w14:paraId="5EC22760" w14:textId="77777777" w:rsidR="00AC7FDE" w:rsidRDefault="00AC7FDE" w:rsidP="00AC7FDE">
            <w:pPr>
              <w:pStyle w:val="ListParagraph"/>
              <w:numPr>
                <w:ilvl w:val="0"/>
                <w:numId w:val="14"/>
              </w:numPr>
            </w:pPr>
            <w:r>
              <w:t>CompTIA+</w:t>
            </w:r>
          </w:p>
          <w:p w14:paraId="4F73487A" w14:textId="77777777" w:rsidR="00AC7FDE" w:rsidRDefault="00AC7FDE" w:rsidP="00AC7FDE">
            <w:pPr>
              <w:pStyle w:val="ListParagraph"/>
              <w:numPr>
                <w:ilvl w:val="0"/>
                <w:numId w:val="14"/>
              </w:numPr>
            </w:pPr>
            <w:r>
              <w:t>MCP Windows, MCP Windows Server &amp; Active directory</w:t>
            </w:r>
          </w:p>
          <w:p w14:paraId="0ED34C95" w14:textId="77777777" w:rsidR="00AC7FDE" w:rsidRDefault="00AC7FDE" w:rsidP="00AC7FDE">
            <w:pPr>
              <w:pStyle w:val="ListParagraph"/>
              <w:numPr>
                <w:ilvl w:val="0"/>
                <w:numId w:val="14"/>
              </w:numPr>
            </w:pPr>
            <w:r>
              <w:t>ITIL v3</w:t>
            </w:r>
          </w:p>
          <w:p w14:paraId="143A2D8D" w14:textId="77777777" w:rsidR="00AC7FDE" w:rsidRDefault="00AC7FDE" w:rsidP="00AC7FDE">
            <w:r>
              <w:t>I have also studied ICND1 &amp; 2 (did not took the exam)</w:t>
            </w:r>
          </w:p>
          <w:p w14:paraId="79025770" w14:textId="77777777" w:rsidR="00AC7FDE" w:rsidRDefault="00AC7FDE" w:rsidP="00AC7FDE">
            <w:r>
              <w:t>I am constantly studying various IT courses (the latest ones are related to AWS and web development)</w:t>
            </w:r>
          </w:p>
          <w:p w14:paraId="070410AE" w14:textId="591CD2E0" w:rsidR="00AC7FDE" w:rsidRDefault="00AC7FDE" w:rsidP="00AC7FDE"/>
          <w:p w14:paraId="4DCEF603" w14:textId="186B290C" w:rsidR="00AC7FDE" w:rsidRPr="00CF1A49" w:rsidRDefault="00AC7FDE" w:rsidP="00AC7FDE">
            <w:pPr>
              <w:pStyle w:val="Heading3"/>
              <w:contextualSpacing w:val="0"/>
              <w:outlineLvl w:val="2"/>
            </w:pPr>
            <w:r>
              <w:t>2007 - 2011</w:t>
            </w:r>
          </w:p>
          <w:p w14:paraId="17C0A589" w14:textId="5502E2F6" w:rsidR="00AC7FDE" w:rsidRPr="00CF1A49" w:rsidRDefault="00AC7FDE" w:rsidP="00AC7FDE">
            <w:pPr>
              <w:pStyle w:val="Heading2"/>
              <w:contextualSpacing w:val="0"/>
              <w:outlineLvl w:val="1"/>
            </w:pPr>
            <w:r>
              <w:lastRenderedPageBreak/>
              <w:t>bSc</w:t>
            </w:r>
            <w:r w:rsidRPr="00CF1A49">
              <w:t xml:space="preserve">, </w:t>
            </w:r>
            <w:r>
              <w:rPr>
                <w:rStyle w:val="SubtleReference"/>
              </w:rPr>
              <w:t>szent istvan university</w:t>
            </w:r>
          </w:p>
          <w:p w14:paraId="41D2C4A6" w14:textId="77061A0C" w:rsidR="00AC7FDE" w:rsidRDefault="00AC7FDE" w:rsidP="00AC7FDE">
            <w:r>
              <w:t>Before moving to the UK / changing to IT, I have studied business management and economics in one of the main universities of Hungary.</w:t>
            </w:r>
          </w:p>
          <w:p w14:paraId="7AA7A493" w14:textId="3E7A4A46" w:rsidR="00AC7FDE" w:rsidRPr="00CF1A49" w:rsidRDefault="00AC7FDE" w:rsidP="00AC7FDE">
            <w:pPr>
              <w:pStyle w:val="Heading3"/>
              <w:contextualSpacing w:val="0"/>
              <w:outlineLvl w:val="2"/>
            </w:pPr>
            <w:r>
              <w:t>1994 - 1999</w:t>
            </w:r>
          </w:p>
          <w:p w14:paraId="0C618E59" w14:textId="3C392922" w:rsidR="00AC7FDE" w:rsidRPr="00CF1A49" w:rsidRDefault="00AC7FDE" w:rsidP="00AC7FDE">
            <w:pPr>
              <w:pStyle w:val="Heading2"/>
              <w:contextualSpacing w:val="0"/>
              <w:outlineLvl w:val="1"/>
            </w:pPr>
            <w:r>
              <w:t>high school</w:t>
            </w:r>
            <w:r w:rsidRPr="00CF1A49">
              <w:t xml:space="preserve">, </w:t>
            </w:r>
            <w:r>
              <w:rPr>
                <w:rStyle w:val="SubtleReference"/>
              </w:rPr>
              <w:t xml:space="preserve">korosy jozsef </w:t>
            </w:r>
            <w:r w:rsidR="00E2103A">
              <w:rPr>
                <w:rStyle w:val="SubtleReference"/>
              </w:rPr>
              <w:t>high school</w:t>
            </w:r>
          </w:p>
          <w:p w14:paraId="40223067" w14:textId="179FB94C" w:rsidR="00AC7FDE" w:rsidRDefault="00E2103A" w:rsidP="00AC7FDE">
            <w:r>
              <w:t>Economics-specialized high school</w:t>
            </w:r>
          </w:p>
          <w:p w14:paraId="636B5F97" w14:textId="77777777" w:rsidR="00AC7FDE" w:rsidRDefault="00AC7FDE" w:rsidP="00AC7FDE"/>
          <w:p w14:paraId="75A50355" w14:textId="69E1659C" w:rsidR="00AC7FDE" w:rsidRDefault="00AC7FDE" w:rsidP="00AC7FDE"/>
        </w:tc>
      </w:tr>
    </w:tbl>
    <w:sdt>
      <w:sdtPr>
        <w:alias w:val="Skills:"/>
        <w:tag w:val="Skills:"/>
        <w:id w:val="-1392877668"/>
        <w:placeholder>
          <w:docPart w:val="F98E6D129F9B4B35865EF23370B8A49E"/>
        </w:placeholder>
        <w:temporary/>
        <w:showingPlcHdr/>
        <w15:appearance w15:val="hidden"/>
      </w:sdtPr>
      <w:sdtEndPr/>
      <w:sdtContent>
        <w:p w14:paraId="339742E1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27BCA0BF" w14:textId="77777777" w:rsidTr="00CF1A49">
        <w:tc>
          <w:tcPr>
            <w:tcW w:w="4675" w:type="dxa"/>
          </w:tcPr>
          <w:p w14:paraId="4CED7493" w14:textId="670B7A6B" w:rsidR="001E3120" w:rsidRDefault="00BE7D99" w:rsidP="006E1507">
            <w:pPr>
              <w:pStyle w:val="ListBullet"/>
              <w:contextualSpacing w:val="0"/>
            </w:pPr>
            <w:r>
              <w:t>Windows Servers (building, maintenance)</w:t>
            </w:r>
          </w:p>
          <w:p w14:paraId="3E644BA3" w14:textId="643110D4" w:rsidR="004A43C4" w:rsidRDefault="004A43C4" w:rsidP="004A43C4">
            <w:pPr>
              <w:pStyle w:val="ListBullet"/>
              <w:contextualSpacing w:val="0"/>
            </w:pPr>
            <w:r>
              <w:t>Infrastructure systems (SAN management, backup systems – VEEAM for example)</w:t>
            </w:r>
          </w:p>
          <w:p w14:paraId="495F8FAC" w14:textId="45EC8E0F" w:rsidR="004A43C4" w:rsidRDefault="004A43C4" w:rsidP="004A43C4">
            <w:pPr>
              <w:pStyle w:val="ListBullet"/>
              <w:contextualSpacing w:val="0"/>
            </w:pPr>
            <w:r>
              <w:t>Network skills (CISCO / Juniper switching, TCP/IP troubleshooting, configuration)</w:t>
            </w:r>
          </w:p>
          <w:p w14:paraId="0E9FB548" w14:textId="2FF88A30" w:rsidR="004A43C4" w:rsidRDefault="004A43C4" w:rsidP="006E1507">
            <w:pPr>
              <w:pStyle w:val="ListBullet"/>
              <w:contextualSpacing w:val="0"/>
            </w:pPr>
            <w:r>
              <w:t>Email systems (Exchange 2010 – 2016)</w:t>
            </w:r>
          </w:p>
          <w:p w14:paraId="14D31FEB" w14:textId="2E9C4CAC" w:rsidR="00BE7D99" w:rsidRDefault="00BE7D99" w:rsidP="00BE7D99">
            <w:pPr>
              <w:pStyle w:val="ListBullet"/>
            </w:pPr>
            <w:r>
              <w:t>Virtualization (VMWare, Hyper-V)</w:t>
            </w:r>
          </w:p>
          <w:p w14:paraId="4C9E0624" w14:textId="5D76F520" w:rsidR="004A43C4" w:rsidRPr="006E1507" w:rsidRDefault="004A43C4" w:rsidP="006E1507">
            <w:pPr>
              <w:pStyle w:val="ListBullet"/>
              <w:contextualSpacing w:val="0"/>
            </w:pPr>
            <w:r>
              <w:t>Administration (AD, Office 365, AAD)</w:t>
            </w:r>
          </w:p>
        </w:tc>
        <w:tc>
          <w:tcPr>
            <w:tcW w:w="4675" w:type="dxa"/>
            <w:tcMar>
              <w:left w:w="360" w:type="dxa"/>
            </w:tcMar>
          </w:tcPr>
          <w:p w14:paraId="0CC3E175" w14:textId="77777777" w:rsidR="004A43C4" w:rsidRDefault="004A43C4" w:rsidP="004A43C4">
            <w:pPr>
              <w:pStyle w:val="ListBullet"/>
              <w:contextualSpacing w:val="0"/>
            </w:pPr>
            <w:r>
              <w:t>Scripting, automatization (PowerShell, batch)</w:t>
            </w:r>
          </w:p>
          <w:p w14:paraId="7254673D" w14:textId="101FAC14" w:rsidR="001E3120" w:rsidRPr="006E1507" w:rsidRDefault="004A43C4" w:rsidP="006E1507">
            <w:pPr>
              <w:pStyle w:val="ListBullet"/>
              <w:contextualSpacing w:val="0"/>
            </w:pPr>
            <w:r>
              <w:t>DevOps basics (Terraform, ANSIBLE)</w:t>
            </w:r>
          </w:p>
          <w:p w14:paraId="53854494" w14:textId="77777777" w:rsidR="004A43C4" w:rsidRDefault="004A43C4" w:rsidP="006E1507">
            <w:pPr>
              <w:pStyle w:val="ListBullet"/>
              <w:contextualSpacing w:val="0"/>
            </w:pPr>
            <w:r>
              <w:t>Azure exposure</w:t>
            </w:r>
          </w:p>
          <w:p w14:paraId="3AA4C63F" w14:textId="77777777" w:rsidR="004A43C4" w:rsidRDefault="004A43C4" w:rsidP="004A43C4">
            <w:pPr>
              <w:pStyle w:val="ListBullet"/>
              <w:contextualSpacing w:val="0"/>
            </w:pPr>
            <w:r>
              <w:t>SQL server administration</w:t>
            </w:r>
          </w:p>
          <w:p w14:paraId="5E56289D" w14:textId="2B5715FF" w:rsidR="004A43C4" w:rsidRDefault="004A43C4" w:rsidP="004A43C4">
            <w:pPr>
              <w:pStyle w:val="ListBullet"/>
              <w:contextualSpacing w:val="0"/>
            </w:pPr>
            <w:r>
              <w:t>YAML, T-SQL basics</w:t>
            </w:r>
          </w:p>
          <w:p w14:paraId="0A4BF0C5" w14:textId="24B7228B" w:rsidR="004A43C4" w:rsidRDefault="004A43C4" w:rsidP="004A43C4">
            <w:pPr>
              <w:pStyle w:val="ListBullet"/>
              <w:contextualSpacing w:val="0"/>
            </w:pPr>
            <w:r>
              <w:t>Linux systems (working knowledge only)</w:t>
            </w:r>
          </w:p>
          <w:p w14:paraId="20B4E1AD" w14:textId="6C58DDB6" w:rsidR="00E2103A" w:rsidRPr="006E1507" w:rsidRDefault="00E2103A" w:rsidP="004A43C4">
            <w:pPr>
              <w:pStyle w:val="ListBullet"/>
              <w:contextualSpacing w:val="0"/>
            </w:pPr>
            <w:r>
              <w:t>Version control systems (Git)</w:t>
            </w:r>
          </w:p>
          <w:p w14:paraId="46F39946" w14:textId="77777777" w:rsidR="004A43C4" w:rsidRDefault="004A43C4" w:rsidP="004A43C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  <w:p w14:paraId="2B09883F" w14:textId="6D759941" w:rsidR="004A43C4" w:rsidRPr="006E1507" w:rsidRDefault="004A43C4" w:rsidP="004A43C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sdt>
      <w:sdtPr>
        <w:alias w:val="Activities:"/>
        <w:tag w:val="Activities:"/>
        <w:id w:val="1223332893"/>
        <w:placeholder>
          <w:docPart w:val="C1F49850C3B148B4A36B8FFB6DC45516"/>
        </w:placeholder>
        <w:temporary/>
        <w:showingPlcHdr/>
        <w15:appearance w15:val="hidden"/>
      </w:sdtPr>
      <w:sdtEndPr/>
      <w:sdtContent>
        <w:p w14:paraId="0A6F7A49" w14:textId="77777777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71B2ED27" w14:textId="761ECC71" w:rsidR="00B51D1B" w:rsidRDefault="00E2103A" w:rsidP="006E1507">
      <w:r>
        <w:t xml:space="preserve">In my free time I spend considerable time on increasing my skillset, both within areas related to my daytime work – such as familiarizing myself with a wide range of DevOps tools, especially with ones that I </w:t>
      </w:r>
      <w:proofErr w:type="spellStart"/>
      <w:r>
        <w:t>can not</w:t>
      </w:r>
      <w:proofErr w:type="spellEnd"/>
      <w:r>
        <w:t xml:space="preserve"> utilize in my daily work.</w:t>
      </w:r>
    </w:p>
    <w:p w14:paraId="1695F4A1" w14:textId="65F2A1A0" w:rsidR="00E2103A" w:rsidRDefault="00E2103A" w:rsidP="006E1507">
      <w:r>
        <w:t xml:space="preserve">Outside of IT, I have a strong interest in everything related history – especially around the periods of the Roman Empire or the II. World war. </w:t>
      </w:r>
    </w:p>
    <w:p w14:paraId="282F5516" w14:textId="539723A0" w:rsidR="00E2103A" w:rsidRPr="006E1507" w:rsidRDefault="00E2103A" w:rsidP="006E1507">
      <w:r>
        <w:t xml:space="preserve">I am also a very keen </w:t>
      </w:r>
      <w:proofErr w:type="gramStart"/>
      <w:r>
        <w:t>traveler,</w:t>
      </w:r>
      <w:proofErr w:type="gramEnd"/>
      <w:r>
        <w:t xml:space="preserve"> a casual hiker and I also enjoy reading and movies of all kind.</w:t>
      </w:r>
    </w:p>
    <w:sectPr w:rsidR="00E2103A" w:rsidRPr="006E1507" w:rsidSect="005A1B10">
      <w:footerReference w:type="default" r:id="rId13"/>
      <w:headerReference w:type="first" r:id="rId14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68DEA" w14:textId="77777777" w:rsidR="00843CEB" w:rsidRDefault="00843CEB" w:rsidP="0068194B">
      <w:r>
        <w:separator/>
      </w:r>
    </w:p>
    <w:p w14:paraId="63BF12C3" w14:textId="77777777" w:rsidR="00843CEB" w:rsidRDefault="00843CEB"/>
    <w:p w14:paraId="343FAAFE" w14:textId="77777777" w:rsidR="00843CEB" w:rsidRDefault="00843CEB"/>
  </w:endnote>
  <w:endnote w:type="continuationSeparator" w:id="0">
    <w:p w14:paraId="64CE089B" w14:textId="77777777" w:rsidR="00843CEB" w:rsidRDefault="00843CEB" w:rsidP="0068194B">
      <w:r>
        <w:continuationSeparator/>
      </w:r>
    </w:p>
    <w:p w14:paraId="4F2D11BA" w14:textId="77777777" w:rsidR="00843CEB" w:rsidRDefault="00843CEB"/>
    <w:p w14:paraId="0F0DEA3C" w14:textId="77777777" w:rsidR="00843CEB" w:rsidRDefault="00843C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18937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0C9AD" w14:textId="77777777" w:rsidR="00843CEB" w:rsidRDefault="00843CEB" w:rsidP="0068194B">
      <w:r>
        <w:separator/>
      </w:r>
    </w:p>
    <w:p w14:paraId="2EE5B536" w14:textId="77777777" w:rsidR="00843CEB" w:rsidRDefault="00843CEB"/>
    <w:p w14:paraId="3D659768" w14:textId="77777777" w:rsidR="00843CEB" w:rsidRDefault="00843CEB"/>
  </w:footnote>
  <w:footnote w:type="continuationSeparator" w:id="0">
    <w:p w14:paraId="0C6DB936" w14:textId="77777777" w:rsidR="00843CEB" w:rsidRDefault="00843CEB" w:rsidP="0068194B">
      <w:r>
        <w:continuationSeparator/>
      </w:r>
    </w:p>
    <w:p w14:paraId="686706AF" w14:textId="77777777" w:rsidR="00843CEB" w:rsidRDefault="00843CEB"/>
    <w:p w14:paraId="53785F02" w14:textId="77777777" w:rsidR="00843CEB" w:rsidRDefault="00843C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5A3CC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4D5CF66" wp14:editId="4982785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15185D3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44F3CD3"/>
    <w:multiLevelType w:val="hybridMultilevel"/>
    <w:tmpl w:val="DC7867A0"/>
    <w:lvl w:ilvl="0" w:tplc="599054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A9"/>
    <w:rsid w:val="000001EF"/>
    <w:rsid w:val="00007322"/>
    <w:rsid w:val="00007728"/>
    <w:rsid w:val="00024584"/>
    <w:rsid w:val="00024730"/>
    <w:rsid w:val="00055E95"/>
    <w:rsid w:val="0007021F"/>
    <w:rsid w:val="00094787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76BA9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568D"/>
    <w:rsid w:val="00307140"/>
    <w:rsid w:val="00316DFF"/>
    <w:rsid w:val="00325B57"/>
    <w:rsid w:val="00336056"/>
    <w:rsid w:val="00347187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5B6F"/>
    <w:rsid w:val="00486277"/>
    <w:rsid w:val="00494CF6"/>
    <w:rsid w:val="00495F8D"/>
    <w:rsid w:val="004A1FAE"/>
    <w:rsid w:val="004A32FF"/>
    <w:rsid w:val="004A43C4"/>
    <w:rsid w:val="004B06EB"/>
    <w:rsid w:val="004B6AD0"/>
    <w:rsid w:val="004C2D5D"/>
    <w:rsid w:val="004C33E1"/>
    <w:rsid w:val="004E01EB"/>
    <w:rsid w:val="004E2794"/>
    <w:rsid w:val="00510392"/>
    <w:rsid w:val="00513E2A"/>
    <w:rsid w:val="00561797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43CEB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168B0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A48CD"/>
    <w:rsid w:val="009C4DFC"/>
    <w:rsid w:val="009D44F8"/>
    <w:rsid w:val="009E3160"/>
    <w:rsid w:val="009F220C"/>
    <w:rsid w:val="009F3B05"/>
    <w:rsid w:val="009F4931"/>
    <w:rsid w:val="009F5574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82A"/>
    <w:rsid w:val="00A53DE1"/>
    <w:rsid w:val="00A615E1"/>
    <w:rsid w:val="00A755E8"/>
    <w:rsid w:val="00A93A5D"/>
    <w:rsid w:val="00AB32F8"/>
    <w:rsid w:val="00AB610B"/>
    <w:rsid w:val="00AC7FDE"/>
    <w:rsid w:val="00AD360E"/>
    <w:rsid w:val="00AD40FB"/>
    <w:rsid w:val="00AD782D"/>
    <w:rsid w:val="00AE7650"/>
    <w:rsid w:val="00AF3604"/>
    <w:rsid w:val="00B10EBE"/>
    <w:rsid w:val="00B236F1"/>
    <w:rsid w:val="00B31D94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E7D99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67C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103A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3DB6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F8343F"/>
  <w15:chartTrackingRefBased/>
  <w15:docId w15:val="{5E1C4B35-CCD1-4633-AC45-273DCB48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EA3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brice.semti@scriptaholic.co.uk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heitguy.tech.blo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eitguy.tech.blo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fsemti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milfabrice@gmail.com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rice.semti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25B3CB89F04D1DB6381CC0E6EE5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61D72-BC1B-4647-A604-5F073C07330E}"/>
      </w:docPartPr>
      <w:docPartBody>
        <w:p w:rsidR="00E26AF0" w:rsidRDefault="0099202E">
          <w:pPr>
            <w:pStyle w:val="0E25B3CB89F04D1DB6381CC0E6EE5D88"/>
          </w:pPr>
          <w:r w:rsidRPr="00CF1A49">
            <w:t>·</w:t>
          </w:r>
        </w:p>
      </w:docPartBody>
    </w:docPart>
    <w:docPart>
      <w:docPartPr>
        <w:name w:val="58CA0B616B4149AE868AFFB6115A4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0CE2D-D7ED-46DE-A55E-9E3F5836403D}"/>
      </w:docPartPr>
      <w:docPartBody>
        <w:p w:rsidR="00E26AF0" w:rsidRDefault="0099202E">
          <w:pPr>
            <w:pStyle w:val="58CA0B616B4149AE868AFFB6115A494A"/>
          </w:pPr>
          <w:r w:rsidRPr="00CF1A49">
            <w:t>·</w:t>
          </w:r>
        </w:p>
      </w:docPartBody>
    </w:docPart>
    <w:docPart>
      <w:docPartPr>
        <w:name w:val="156EE6F2782E4241B2E37DDDAB4B5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500AA-5B97-4A8F-87FF-038B433E069A}"/>
      </w:docPartPr>
      <w:docPartBody>
        <w:p w:rsidR="00E26AF0" w:rsidRDefault="0099202E">
          <w:pPr>
            <w:pStyle w:val="156EE6F2782E4241B2E37DDDAB4B56B5"/>
          </w:pPr>
          <w:r w:rsidRPr="00CF1A49">
            <w:t>Experience</w:t>
          </w:r>
        </w:p>
      </w:docPartBody>
    </w:docPart>
    <w:docPart>
      <w:docPartPr>
        <w:name w:val="E1D9233FB0174EB8AB7EB33300182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BB586-192B-4636-A8F0-D77E705DCCED}"/>
      </w:docPartPr>
      <w:docPartBody>
        <w:p w:rsidR="00E26AF0" w:rsidRDefault="0099202E">
          <w:pPr>
            <w:pStyle w:val="E1D9233FB0174EB8AB7EB33300182FB8"/>
          </w:pPr>
          <w:r w:rsidRPr="00CF1A49">
            <w:t>Education</w:t>
          </w:r>
        </w:p>
      </w:docPartBody>
    </w:docPart>
    <w:docPart>
      <w:docPartPr>
        <w:name w:val="F98E6D129F9B4B35865EF23370B8A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052EF-BE22-4DD0-A5AD-9BFE6B0388A6}"/>
      </w:docPartPr>
      <w:docPartBody>
        <w:p w:rsidR="00E26AF0" w:rsidRDefault="0099202E">
          <w:pPr>
            <w:pStyle w:val="F98E6D129F9B4B35865EF23370B8A49E"/>
          </w:pPr>
          <w:r w:rsidRPr="00CF1A49">
            <w:t>Skills</w:t>
          </w:r>
        </w:p>
      </w:docPartBody>
    </w:docPart>
    <w:docPart>
      <w:docPartPr>
        <w:name w:val="C1F49850C3B148B4A36B8FFB6DC45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3C418-5A99-494E-9BBD-BC37D0B6521B}"/>
      </w:docPartPr>
      <w:docPartBody>
        <w:p w:rsidR="00E26AF0" w:rsidRDefault="0099202E">
          <w:pPr>
            <w:pStyle w:val="C1F49850C3B148B4A36B8FFB6DC45516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2E"/>
    <w:rsid w:val="00583399"/>
    <w:rsid w:val="0099202E"/>
    <w:rsid w:val="00DF5837"/>
    <w:rsid w:val="00E2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1F789A807E44268BCAE3934ACF1A9C">
    <w:name w:val="991F789A807E44268BCAE3934ACF1A9C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D122D90800FF41CD96A294B5E1A22C1B">
    <w:name w:val="D122D90800FF41CD96A294B5E1A22C1B"/>
  </w:style>
  <w:style w:type="paragraph" w:customStyle="1" w:styleId="2AC264C5F0D8466398BFE288C22539D7">
    <w:name w:val="2AC264C5F0D8466398BFE288C22539D7"/>
  </w:style>
  <w:style w:type="paragraph" w:customStyle="1" w:styleId="0E25B3CB89F04D1DB6381CC0E6EE5D88">
    <w:name w:val="0E25B3CB89F04D1DB6381CC0E6EE5D88"/>
  </w:style>
  <w:style w:type="paragraph" w:customStyle="1" w:styleId="016E0135C7CC4AD79F85B387DEB8C010">
    <w:name w:val="016E0135C7CC4AD79F85B387DEB8C010"/>
  </w:style>
  <w:style w:type="paragraph" w:customStyle="1" w:styleId="CF0A707044914BEFBE41733964158576">
    <w:name w:val="CF0A707044914BEFBE41733964158576"/>
  </w:style>
  <w:style w:type="paragraph" w:customStyle="1" w:styleId="F24E1BF7C299433A8AED5A39EB01808C">
    <w:name w:val="F24E1BF7C299433A8AED5A39EB01808C"/>
  </w:style>
  <w:style w:type="paragraph" w:customStyle="1" w:styleId="819A579DC35A499B8667C7E7FE96EC3D">
    <w:name w:val="819A579DC35A499B8667C7E7FE96EC3D"/>
  </w:style>
  <w:style w:type="paragraph" w:customStyle="1" w:styleId="58CA0B616B4149AE868AFFB6115A494A">
    <w:name w:val="58CA0B616B4149AE868AFFB6115A494A"/>
  </w:style>
  <w:style w:type="paragraph" w:customStyle="1" w:styleId="882DB56330E44FF9B478EDEE394F71CA">
    <w:name w:val="882DB56330E44FF9B478EDEE394F71CA"/>
  </w:style>
  <w:style w:type="paragraph" w:customStyle="1" w:styleId="119DC4AF200A46AAB83A390F68DED602">
    <w:name w:val="119DC4AF200A46AAB83A390F68DED602"/>
  </w:style>
  <w:style w:type="paragraph" w:customStyle="1" w:styleId="156EE6F2782E4241B2E37DDDAB4B56B5">
    <w:name w:val="156EE6F2782E4241B2E37DDDAB4B56B5"/>
  </w:style>
  <w:style w:type="paragraph" w:customStyle="1" w:styleId="B9B4BCC454D84B7F9CC3678FA29C8B5B">
    <w:name w:val="B9B4BCC454D84B7F9CC3678FA29C8B5B"/>
  </w:style>
  <w:style w:type="paragraph" w:customStyle="1" w:styleId="CCBD479C66EB48088E1BD8265D7A9A3C">
    <w:name w:val="CCBD479C66EB48088E1BD8265D7A9A3C"/>
  </w:style>
  <w:style w:type="paragraph" w:customStyle="1" w:styleId="76EBACF51D574C5F8414B8B938FA343C">
    <w:name w:val="76EBACF51D574C5F8414B8B938FA343C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85F2A288BCA54D2887F0C38FF537F950">
    <w:name w:val="85F2A288BCA54D2887F0C38FF537F950"/>
  </w:style>
  <w:style w:type="paragraph" w:customStyle="1" w:styleId="591C0D54B6654EA3ADC1E4E675491D0A">
    <w:name w:val="591C0D54B6654EA3ADC1E4E675491D0A"/>
  </w:style>
  <w:style w:type="paragraph" w:customStyle="1" w:styleId="7FC83F202E384A0E853FB4BDCC970A26">
    <w:name w:val="7FC83F202E384A0E853FB4BDCC970A26"/>
  </w:style>
  <w:style w:type="paragraph" w:customStyle="1" w:styleId="19552CFA67344DCAA668D1C9D1B56972">
    <w:name w:val="19552CFA67344DCAA668D1C9D1B56972"/>
  </w:style>
  <w:style w:type="paragraph" w:customStyle="1" w:styleId="681E128804184666A3DBBA6449DBE816">
    <w:name w:val="681E128804184666A3DBBA6449DBE816"/>
  </w:style>
  <w:style w:type="paragraph" w:customStyle="1" w:styleId="C17D81D2866C4232ADE8236546C2F901">
    <w:name w:val="C17D81D2866C4232ADE8236546C2F901"/>
  </w:style>
  <w:style w:type="paragraph" w:customStyle="1" w:styleId="C9279586C88447C19650FDF96049D140">
    <w:name w:val="C9279586C88447C19650FDF96049D140"/>
  </w:style>
  <w:style w:type="paragraph" w:customStyle="1" w:styleId="E1D9233FB0174EB8AB7EB33300182FB8">
    <w:name w:val="E1D9233FB0174EB8AB7EB33300182FB8"/>
  </w:style>
  <w:style w:type="paragraph" w:customStyle="1" w:styleId="27AC61622A35453F97CC02DCD42F07BF">
    <w:name w:val="27AC61622A35453F97CC02DCD42F07BF"/>
  </w:style>
  <w:style w:type="paragraph" w:customStyle="1" w:styleId="E75E9910C0724A9BBA7A6711500F50D1">
    <w:name w:val="E75E9910C0724A9BBA7A6711500F50D1"/>
  </w:style>
  <w:style w:type="paragraph" w:customStyle="1" w:styleId="DD51D703BF224AF5AA08AEAF61DABD3D">
    <w:name w:val="DD51D703BF224AF5AA08AEAF61DABD3D"/>
  </w:style>
  <w:style w:type="paragraph" w:customStyle="1" w:styleId="BCDFD8F15FCC4907BCFAF17306FE0047">
    <w:name w:val="BCDFD8F15FCC4907BCFAF17306FE0047"/>
  </w:style>
  <w:style w:type="paragraph" w:customStyle="1" w:styleId="5E33E4E19BFD41D18E16D540C4B82FFC">
    <w:name w:val="5E33E4E19BFD41D18E16D540C4B82FFC"/>
  </w:style>
  <w:style w:type="paragraph" w:customStyle="1" w:styleId="952B2A545F314766A92E393C361044D7">
    <w:name w:val="952B2A545F314766A92E393C361044D7"/>
  </w:style>
  <w:style w:type="paragraph" w:customStyle="1" w:styleId="FFCCF74B2400472F8ED3D71BF538A7FA">
    <w:name w:val="FFCCF74B2400472F8ED3D71BF538A7FA"/>
  </w:style>
  <w:style w:type="paragraph" w:customStyle="1" w:styleId="BD157621001A45C2A0AEB876A67F510C">
    <w:name w:val="BD157621001A45C2A0AEB876A67F510C"/>
  </w:style>
  <w:style w:type="paragraph" w:customStyle="1" w:styleId="212A5F3695E3420BB00E4AFCEB265A60">
    <w:name w:val="212A5F3695E3420BB00E4AFCEB265A60"/>
  </w:style>
  <w:style w:type="paragraph" w:customStyle="1" w:styleId="01A9215E9AFF471CAD4A3C43F58CE5A3">
    <w:name w:val="01A9215E9AFF471CAD4A3C43F58CE5A3"/>
  </w:style>
  <w:style w:type="paragraph" w:customStyle="1" w:styleId="F98E6D129F9B4B35865EF23370B8A49E">
    <w:name w:val="F98E6D129F9B4B35865EF23370B8A49E"/>
  </w:style>
  <w:style w:type="paragraph" w:customStyle="1" w:styleId="A0E9D3E01B394751B3D270C8FD5A811C">
    <w:name w:val="A0E9D3E01B394751B3D270C8FD5A811C"/>
  </w:style>
  <w:style w:type="paragraph" w:customStyle="1" w:styleId="F9264D7EBA7A4E668ACBA0286DD02D29">
    <w:name w:val="F9264D7EBA7A4E668ACBA0286DD02D29"/>
  </w:style>
  <w:style w:type="paragraph" w:customStyle="1" w:styleId="60B4E80E174746BFA3B50E20C41BE7E8">
    <w:name w:val="60B4E80E174746BFA3B50E20C41BE7E8"/>
  </w:style>
  <w:style w:type="paragraph" w:customStyle="1" w:styleId="A664E59E0A7F46399DFA548EBAB4E8A0">
    <w:name w:val="A664E59E0A7F46399DFA548EBAB4E8A0"/>
  </w:style>
  <w:style w:type="paragraph" w:customStyle="1" w:styleId="D1C34BA56E504BF89E6B6416F23E82DA">
    <w:name w:val="D1C34BA56E504BF89E6B6416F23E82DA"/>
  </w:style>
  <w:style w:type="paragraph" w:customStyle="1" w:styleId="C1F49850C3B148B4A36B8FFB6DC45516">
    <w:name w:val="C1F49850C3B148B4A36B8FFB6DC45516"/>
  </w:style>
  <w:style w:type="paragraph" w:customStyle="1" w:styleId="8D671A56CDC74260910711D7BB1B87BF">
    <w:name w:val="8D671A56CDC74260910711D7BB1B87BF"/>
  </w:style>
  <w:style w:type="paragraph" w:customStyle="1" w:styleId="BBB55120406744ED8279193BFF59543F">
    <w:name w:val="BBB55120406744ED8279193BFF59543F"/>
    <w:rsid w:val="00E26A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6AB4C-E56A-4705-9E2D-58B073F3B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92</TotalTime>
  <Pages>1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Semti</dc:creator>
  <cp:keywords/>
  <dc:description/>
  <cp:lastModifiedBy>Fabrice Semti</cp:lastModifiedBy>
  <cp:revision>10</cp:revision>
  <dcterms:created xsi:type="dcterms:W3CDTF">2019-11-14T16:52:00Z</dcterms:created>
  <dcterms:modified xsi:type="dcterms:W3CDTF">2019-12-17T11:25:00Z</dcterms:modified>
  <cp:category/>
</cp:coreProperties>
</file>